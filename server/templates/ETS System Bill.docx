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461"/>
        <w:tblW w:w="10138" w:type="dxa"/>
        <w:tblInd w:w="0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759"/>
        <w:gridCol w:w="2169"/>
        <w:gridCol w:w="2366"/>
        <w:gridCol w:w="946"/>
        <w:gridCol w:w="1500"/>
        <w:gridCol w:w="876"/>
        <w:gridCol w:w="1522"/>
      </w:tblGrid>
      <w:tr w:rsidR="008F3A3B" w14:paraId="7304ED9F" w14:textId="77777777" w:rsidTr="008F3A3B">
        <w:trPr>
          <w:trHeight w:val="1356"/>
        </w:trPr>
        <w:tc>
          <w:tcPr>
            <w:tcW w:w="1013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14:paraId="3BD5C125" w14:textId="77777777" w:rsidR="008F3A3B" w:rsidRDefault="008F3A3B" w:rsidP="008F3A3B">
            <w:pPr>
              <w:tabs>
                <w:tab w:val="center" w:pos="3844"/>
                <w:tab w:val="center" w:pos="8194"/>
              </w:tabs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5A70070" wp14:editId="42C895F0">
                  <wp:simplePos x="0" y="0"/>
                  <wp:positionH relativeFrom="column">
                    <wp:posOffset>95440</wp:posOffset>
                  </wp:positionH>
                  <wp:positionV relativeFrom="paragraph">
                    <wp:posOffset>-251776</wp:posOffset>
                  </wp:positionV>
                  <wp:extent cx="1033272" cy="905256"/>
                  <wp:effectExtent l="0" t="0" r="0" b="0"/>
                  <wp:wrapSquare wrapText="bothSides"/>
                  <wp:docPr id="142" name="Pictur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70AD47"/>
                <w:sz w:val="48"/>
              </w:rPr>
              <w:t xml:space="preserve">VK Info TECH </w:t>
            </w:r>
            <w:r>
              <w:rPr>
                <w:rFonts w:ascii="Times New Roman" w:eastAsia="Times New Roman" w:hAnsi="Times New Roman" w:cs="Times New Roman"/>
                <w:color w:val="70AD47"/>
                <w:sz w:val="48"/>
              </w:rPr>
              <w:tab/>
            </w:r>
            <w:r>
              <w:rPr>
                <w:rFonts w:ascii="Times New Roman" w:eastAsia="Times New Roman" w:hAnsi="Times New Roman" w:cs="Times New Roman"/>
                <w:color w:val="4472C4"/>
                <w:sz w:val="48"/>
                <w:vertAlign w:val="subscript"/>
              </w:rPr>
              <w:t xml:space="preserve"> INVOICE</w:t>
            </w:r>
          </w:p>
          <w:p w14:paraId="125F747F" w14:textId="77777777" w:rsidR="008F3A3B" w:rsidRDefault="008F3A3B" w:rsidP="008F3A3B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</w:rPr>
              <w:t>Complete Technology Solution Provider</w:t>
            </w:r>
          </w:p>
        </w:tc>
      </w:tr>
      <w:tr w:rsidR="008F3A3B" w14:paraId="2EA9E1E5" w14:textId="77777777" w:rsidTr="008F3A3B">
        <w:trPr>
          <w:trHeight w:val="799"/>
        </w:trPr>
        <w:tc>
          <w:tcPr>
            <w:tcW w:w="2928" w:type="dxa"/>
            <w:gridSpan w:val="2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1CE387" w14:textId="77777777" w:rsidR="008F3A3B" w:rsidRDefault="008F3A3B" w:rsidP="008F3A3B">
            <w:pPr>
              <w:spacing w:after="15"/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Bill From</w:t>
            </w:r>
          </w:p>
          <w:p w14:paraId="325161C6" w14:textId="77777777" w:rsidR="008F3A3B" w:rsidRDefault="008F3A3B" w:rsidP="008F3A3B">
            <w:pPr>
              <w:spacing w:after="15"/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VK Info Tech</w:t>
            </w:r>
          </w:p>
          <w:p w14:paraId="7720B774" w14:textId="77777777" w:rsidR="008F3A3B" w:rsidRDefault="008F3A3B" w:rsidP="008F3A3B">
            <w:pPr>
              <w:spacing w:line="274" w:lineRule="auto"/>
              <w:ind w:left="33" w:right="164"/>
            </w:pPr>
            <w:r>
              <w:rPr>
                <w:rFonts w:ascii="Times New Roman" w:eastAsia="Times New Roman" w:hAnsi="Times New Roman" w:cs="Times New Roman"/>
                <w:sz w:val="20"/>
              </w:rPr>
              <w:t>No.1, Kumaravel Complex, Koneripatti, Rasipuram, Namakkal - 637408.</w:t>
            </w:r>
          </w:p>
          <w:p w14:paraId="3D2AC4C4" w14:textId="77777777" w:rsidR="008F3A3B" w:rsidRDefault="008F3A3B" w:rsidP="008F3A3B">
            <w:pPr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Phone No: +91 99445 51256</w:t>
            </w:r>
          </w:p>
        </w:tc>
        <w:tc>
          <w:tcPr>
            <w:tcW w:w="3312" w:type="dxa"/>
            <w:gridSpan w:val="2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B7523" w14:textId="77777777" w:rsidR="008F3A3B" w:rsidRDefault="008F3A3B" w:rsidP="008F3A3B">
            <w:pPr>
              <w:spacing w:after="15"/>
              <w:ind w:left="35"/>
            </w:pPr>
            <w:r>
              <w:rPr>
                <w:rFonts w:ascii="Times New Roman" w:eastAsia="Times New Roman" w:hAnsi="Times New Roman" w:cs="Times New Roman"/>
                <w:sz w:val="20"/>
              </w:rPr>
              <w:t>Bill To</w:t>
            </w:r>
          </w:p>
          <w:p w14:paraId="2D623629" w14:textId="2209D2D9" w:rsidR="008F3A3B" w:rsidRDefault="008F3A3B" w:rsidP="008F3A3B">
            <w:pPr>
              <w:ind w:left="35"/>
            </w:pPr>
          </w:p>
        </w:tc>
        <w:tc>
          <w:tcPr>
            <w:tcW w:w="389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CA781" w14:textId="0856D5FA" w:rsidR="008F3A3B" w:rsidRDefault="008F3A3B" w:rsidP="00E06199">
            <w:pPr>
              <w:spacing w:line="240" w:lineRule="auto"/>
              <w:ind w:left="125" w:right="1777" w:firstLine="142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INVOICE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NO </w:t>
            </w:r>
            <w:r w:rsidR="00E06199">
              <w:rPr>
                <w:rFonts w:ascii="Times New Roman" w:eastAsia="Times New Roman" w:hAnsi="Times New Roman" w:cs="Times New Roman"/>
                <w:sz w:val="20"/>
              </w:rPr>
              <w:t xml:space="preserve"> ;</w:t>
            </w:r>
            <w:proofErr w:type="gramEnd"/>
            <w:r w:rsidR="00E06199">
              <w:rPr>
                <w:rFonts w:ascii="Times New Roman" w:eastAsia="Times New Roman" w:hAnsi="Times New Roman" w:cs="Times New Roman"/>
                <w:sz w:val="20"/>
              </w:rPr>
              <w:t xml:space="preserve">      </w:t>
            </w:r>
          </w:p>
          <w:p w14:paraId="5D1CB0D2" w14:textId="7EF36BB0" w:rsidR="008F3A3B" w:rsidRDefault="008F3A3B" w:rsidP="00E06199">
            <w:pPr>
              <w:spacing w:line="240" w:lineRule="auto"/>
              <w:ind w:left="125" w:right="1777" w:firstLine="142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INVOICE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DATE</w:t>
            </w:r>
            <w:r w:rsidR="00E06199">
              <w:rPr>
                <w:rFonts w:ascii="Times New Roman" w:eastAsia="Times New Roman" w:hAnsi="Times New Roman" w:cs="Times New Roman"/>
                <w:sz w:val="20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06199"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</w:p>
          <w:p w14:paraId="2BC48EE0" w14:textId="5B772956" w:rsidR="008F3A3B" w:rsidRDefault="008F3A3B" w:rsidP="00E06199">
            <w:pPr>
              <w:spacing w:line="240" w:lineRule="auto"/>
              <w:ind w:left="125" w:right="1777" w:firstLine="14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INVOICE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TIME </w:t>
            </w:r>
            <w:r w:rsidR="00E06199">
              <w:rPr>
                <w:rFonts w:ascii="Times New Roman" w:eastAsia="Times New Roman" w:hAnsi="Times New Roman" w:cs="Times New Roman"/>
                <w:sz w:val="20"/>
              </w:rPr>
              <w:t>;</w:t>
            </w:r>
            <w:proofErr w:type="gramEnd"/>
          </w:p>
        </w:tc>
      </w:tr>
      <w:tr w:rsidR="008F3A3B" w14:paraId="7D0C3A07" w14:textId="77777777" w:rsidTr="008F3A3B">
        <w:trPr>
          <w:trHeight w:val="1066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4BE2B6" w14:textId="77777777" w:rsidR="008F3A3B" w:rsidRDefault="008F3A3B" w:rsidP="008F3A3B"/>
        </w:tc>
        <w:tc>
          <w:tcPr>
            <w:tcW w:w="0" w:type="auto"/>
            <w:gridSpan w:val="2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4535C2" w14:textId="77777777" w:rsidR="008F3A3B" w:rsidRDefault="008F3A3B" w:rsidP="008F3A3B"/>
        </w:tc>
        <w:tc>
          <w:tcPr>
            <w:tcW w:w="3898" w:type="dxa"/>
            <w:gridSpan w:val="3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D3B84E7" w14:textId="6F48E977" w:rsidR="00E06199" w:rsidRDefault="008F3A3B" w:rsidP="00E06199">
            <w:pPr>
              <w:spacing w:after="2" w:line="288" w:lineRule="auto"/>
              <w:ind w:left="409" w:right="76" w:hanging="142"/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DUE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2C44EB" w14:textId="69CD0146" w:rsidR="008F3A3B" w:rsidRDefault="008F3A3B" w:rsidP="00E06199">
            <w:pPr>
              <w:spacing w:after="2" w:line="288" w:lineRule="auto"/>
              <w:ind w:left="409" w:right="76" w:hanging="14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DUE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TIME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5CC55C" w14:textId="7A313366" w:rsidR="008F3A3B" w:rsidRDefault="008F3A3B" w:rsidP="00E06199">
            <w:pPr>
              <w:ind w:left="409" w:right="76" w:hanging="14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MODE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F3A3B" w14:paraId="1F4CCA09" w14:textId="77777777" w:rsidTr="008F3A3B">
        <w:trPr>
          <w:trHeight w:val="268"/>
        </w:trPr>
        <w:tc>
          <w:tcPr>
            <w:tcW w:w="75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591B160D" w14:textId="77777777" w:rsidR="008F3A3B" w:rsidRDefault="008F3A3B" w:rsidP="008F3A3B">
            <w:pPr>
              <w:ind w:left="165"/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.</w:t>
            </w:r>
          </w:p>
        </w:tc>
        <w:tc>
          <w:tcPr>
            <w:tcW w:w="4535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7F29E622" w14:textId="77777777" w:rsidR="008F3A3B" w:rsidRDefault="008F3A3B" w:rsidP="008F3A3B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Description</w:t>
            </w:r>
          </w:p>
        </w:tc>
        <w:tc>
          <w:tcPr>
            <w:tcW w:w="94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056E9865" w14:textId="77777777" w:rsidR="008F3A3B" w:rsidRDefault="008F3A3B" w:rsidP="008F3A3B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Qty</w:t>
            </w:r>
          </w:p>
        </w:tc>
        <w:tc>
          <w:tcPr>
            <w:tcW w:w="150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7ED91FD9" w14:textId="77777777" w:rsidR="008F3A3B" w:rsidRDefault="008F3A3B" w:rsidP="008F3A3B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Price</w:t>
            </w:r>
          </w:p>
        </w:tc>
        <w:tc>
          <w:tcPr>
            <w:tcW w:w="876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6AA7BAC5" w14:textId="77777777" w:rsidR="008F3A3B" w:rsidRDefault="008F3A3B" w:rsidP="008F3A3B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Dis %</w:t>
            </w:r>
          </w:p>
        </w:tc>
        <w:tc>
          <w:tcPr>
            <w:tcW w:w="152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203764"/>
          </w:tcPr>
          <w:p w14:paraId="3FB509FB" w14:textId="77777777" w:rsidR="008F3A3B" w:rsidRDefault="008F3A3B" w:rsidP="008F3A3B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Amount</w:t>
            </w:r>
          </w:p>
        </w:tc>
      </w:tr>
      <w:tr w:rsidR="008F3A3B" w14:paraId="5E607117" w14:textId="77777777" w:rsidTr="008F3A3B">
        <w:trPr>
          <w:trHeight w:val="4794"/>
        </w:trPr>
        <w:tc>
          <w:tcPr>
            <w:tcW w:w="75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5CA1CA" w14:textId="793FDCE2" w:rsidR="008F3A3B" w:rsidRDefault="008F3A3B" w:rsidP="008F3A3B">
            <w:pPr>
              <w:ind w:left="618"/>
            </w:pPr>
          </w:p>
        </w:tc>
        <w:tc>
          <w:tcPr>
            <w:tcW w:w="4535" w:type="dxa"/>
            <w:gridSpan w:val="2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59EE93" w14:textId="05C59E51" w:rsidR="008F3A3B" w:rsidRDefault="008F3A3B" w:rsidP="008F3A3B">
            <w:pPr>
              <w:ind w:left="35"/>
            </w:pPr>
          </w:p>
        </w:tc>
        <w:tc>
          <w:tcPr>
            <w:tcW w:w="94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D1F22B" w14:textId="095749A5" w:rsidR="008F3A3B" w:rsidRDefault="008F3A3B" w:rsidP="008F3A3B">
            <w:pPr>
              <w:ind w:left="805"/>
            </w:pPr>
          </w:p>
        </w:tc>
        <w:tc>
          <w:tcPr>
            <w:tcW w:w="150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ECD13A" w14:textId="74B0E59A" w:rsidR="008F3A3B" w:rsidRDefault="008F3A3B" w:rsidP="008F3A3B"/>
        </w:tc>
        <w:tc>
          <w:tcPr>
            <w:tcW w:w="87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EC1E6" w14:textId="41653AA8" w:rsidR="008F3A3B" w:rsidRDefault="008F3A3B" w:rsidP="008F3A3B">
            <w:pPr>
              <w:ind w:left="241" w:right="37"/>
              <w:jc w:val="right"/>
            </w:pPr>
          </w:p>
        </w:tc>
        <w:tc>
          <w:tcPr>
            <w:tcW w:w="152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52ED25" w14:textId="638826A8" w:rsidR="008F3A3B" w:rsidRDefault="008F3A3B" w:rsidP="008F3A3B">
            <w:pPr>
              <w:ind w:left="1175" w:hanging="103"/>
            </w:pPr>
          </w:p>
        </w:tc>
      </w:tr>
      <w:tr w:rsidR="008F3A3B" w14:paraId="2336FF19" w14:textId="77777777" w:rsidTr="008F3A3B">
        <w:trPr>
          <w:trHeight w:val="1332"/>
        </w:trPr>
        <w:tc>
          <w:tcPr>
            <w:tcW w:w="5294" w:type="dxa"/>
            <w:gridSpan w:val="3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F7897" w14:textId="77777777" w:rsidR="008F3A3B" w:rsidRDefault="008F3A3B" w:rsidP="008F3A3B">
            <w:pPr>
              <w:spacing w:after="684"/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Total In Words</w:t>
            </w:r>
          </w:p>
          <w:p w14:paraId="7C220EA5" w14:textId="225FECBA" w:rsidR="008F3A3B" w:rsidRDefault="008F3A3B" w:rsidP="008F3A3B">
            <w:pPr>
              <w:ind w:right="4"/>
              <w:jc w:val="center"/>
            </w:pPr>
          </w:p>
        </w:tc>
        <w:tc>
          <w:tcPr>
            <w:tcW w:w="9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4198CF52" w14:textId="77777777" w:rsidR="008F3A3B" w:rsidRDefault="008F3A3B" w:rsidP="008F3A3B">
            <w:pPr>
              <w:spacing w:after="15"/>
              <w:ind w:left="35"/>
            </w:pPr>
            <w:r>
              <w:rPr>
                <w:rFonts w:ascii="Times New Roman" w:eastAsia="Times New Roman" w:hAnsi="Times New Roman" w:cs="Times New Roman"/>
                <w:sz w:val="20"/>
              </w:rPr>
              <w:t>Subtotal</w:t>
            </w:r>
          </w:p>
          <w:p w14:paraId="1E564E8A" w14:textId="77777777" w:rsidR="008F3A3B" w:rsidRDefault="008F3A3B" w:rsidP="008F3A3B">
            <w:pPr>
              <w:spacing w:after="15"/>
              <w:ind w:left="35"/>
            </w:pPr>
            <w:r>
              <w:rPr>
                <w:rFonts w:ascii="Times New Roman" w:eastAsia="Times New Roman" w:hAnsi="Times New Roman" w:cs="Times New Roman"/>
                <w:sz w:val="20"/>
              </w:rPr>
              <w:t>GST</w:t>
            </w:r>
          </w:p>
          <w:p w14:paraId="700FBE20" w14:textId="77777777" w:rsidR="008F3A3B" w:rsidRDefault="008F3A3B" w:rsidP="008F3A3B">
            <w:pPr>
              <w:spacing w:after="15"/>
              <w:ind w:left="35"/>
            </w:pPr>
            <w:r>
              <w:rPr>
                <w:rFonts w:ascii="Times New Roman" w:eastAsia="Times New Roman" w:hAnsi="Times New Roman" w:cs="Times New Roman"/>
                <w:sz w:val="20"/>
              </w:rPr>
              <w:t>SGST</w:t>
            </w:r>
          </w:p>
          <w:p w14:paraId="26FDC218" w14:textId="77777777" w:rsidR="008F3A3B" w:rsidRDefault="008F3A3B" w:rsidP="008F3A3B">
            <w:pPr>
              <w:spacing w:after="15"/>
              <w:ind w:left="35"/>
            </w:pPr>
            <w:r>
              <w:rPr>
                <w:rFonts w:ascii="Times New Roman" w:eastAsia="Times New Roman" w:hAnsi="Times New Roman" w:cs="Times New Roman"/>
                <w:sz w:val="20"/>
              </w:rPr>
              <w:t>CGST</w:t>
            </w:r>
          </w:p>
          <w:p w14:paraId="700BDEEB" w14:textId="77777777" w:rsidR="008F3A3B" w:rsidRDefault="008F3A3B" w:rsidP="008F3A3B">
            <w:pPr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Round Off</w:t>
            </w:r>
          </w:p>
        </w:tc>
        <w:tc>
          <w:tcPr>
            <w:tcW w:w="150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273D329" w14:textId="77777777" w:rsidR="008F3A3B" w:rsidRDefault="008F3A3B" w:rsidP="008F3A3B"/>
        </w:tc>
        <w:tc>
          <w:tcPr>
            <w:tcW w:w="8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78940E" w14:textId="77777777" w:rsidR="008F3A3B" w:rsidRDefault="008F3A3B" w:rsidP="008F3A3B">
            <w:pPr>
              <w:spacing w:line="274" w:lineRule="auto"/>
              <w:ind w:left="591" w:hanging="103"/>
            </w:pPr>
            <w:r>
              <w:rPr>
                <w:rFonts w:ascii="Times New Roman" w:eastAsia="Times New Roman" w:hAnsi="Times New Roman" w:cs="Times New Roman"/>
                <w:sz w:val="20"/>
              </w:rPr>
              <w:t>18% 9%</w:t>
            </w:r>
          </w:p>
          <w:p w14:paraId="2CD48D7E" w14:textId="77777777" w:rsidR="008F3A3B" w:rsidRDefault="008F3A3B" w:rsidP="008F3A3B">
            <w:pPr>
              <w:ind w:right="39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9%</w:t>
            </w:r>
          </w:p>
        </w:tc>
        <w:tc>
          <w:tcPr>
            <w:tcW w:w="15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FB45C" w14:textId="0F7BFB2F" w:rsidR="008F3A3B" w:rsidRDefault="008F3A3B" w:rsidP="008F3A3B">
            <w:pPr>
              <w:ind w:right="39"/>
              <w:jc w:val="right"/>
            </w:pPr>
          </w:p>
        </w:tc>
      </w:tr>
      <w:tr w:rsidR="008F3A3B" w14:paraId="7FA2653A" w14:textId="77777777" w:rsidTr="008F3A3B">
        <w:trPr>
          <w:trHeight w:val="266"/>
        </w:trPr>
        <w:tc>
          <w:tcPr>
            <w:tcW w:w="0" w:type="auto"/>
            <w:gridSpan w:val="3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0FE5151D" w14:textId="77777777" w:rsidR="008F3A3B" w:rsidRDefault="008F3A3B" w:rsidP="008F3A3B"/>
        </w:tc>
        <w:tc>
          <w:tcPr>
            <w:tcW w:w="9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shd w:val="clear" w:color="auto" w:fill="8EA9DB"/>
          </w:tcPr>
          <w:p w14:paraId="6267A165" w14:textId="77777777" w:rsidR="008F3A3B" w:rsidRDefault="008F3A3B" w:rsidP="008F3A3B">
            <w:pPr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Grand Tot</w:t>
            </w:r>
          </w:p>
        </w:tc>
        <w:tc>
          <w:tcPr>
            <w:tcW w:w="2376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8EA9DB"/>
          </w:tcPr>
          <w:p w14:paraId="3CA791CF" w14:textId="77777777" w:rsidR="008F3A3B" w:rsidRDefault="008F3A3B" w:rsidP="008F3A3B">
            <w:pPr>
              <w:ind w:left="-73"/>
            </w:pPr>
            <w:r>
              <w:rPr>
                <w:rFonts w:ascii="Times New Roman" w:eastAsia="Times New Roman" w:hAnsi="Times New Roman" w:cs="Times New Roman"/>
                <w:sz w:val="20"/>
              </w:rPr>
              <w:t>al</w:t>
            </w:r>
          </w:p>
        </w:tc>
        <w:tc>
          <w:tcPr>
            <w:tcW w:w="15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EA9DB"/>
          </w:tcPr>
          <w:p w14:paraId="03917E2E" w14:textId="49F5FC9A" w:rsidR="008F3A3B" w:rsidRDefault="008F3A3B" w:rsidP="008F3A3B">
            <w:pPr>
              <w:ind w:right="40"/>
              <w:jc w:val="right"/>
            </w:pPr>
          </w:p>
        </w:tc>
      </w:tr>
      <w:tr w:rsidR="008F3A3B" w14:paraId="0E04F8A7" w14:textId="77777777" w:rsidTr="008F3A3B">
        <w:trPr>
          <w:trHeight w:val="266"/>
        </w:trPr>
        <w:tc>
          <w:tcPr>
            <w:tcW w:w="0" w:type="auto"/>
            <w:gridSpan w:val="3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125CF5" w14:textId="77777777" w:rsidR="008F3A3B" w:rsidRDefault="008F3A3B" w:rsidP="008F3A3B"/>
        </w:tc>
        <w:tc>
          <w:tcPr>
            <w:tcW w:w="9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shd w:val="clear" w:color="auto" w:fill="A9D08E"/>
          </w:tcPr>
          <w:p w14:paraId="1F84D249" w14:textId="77777777" w:rsidR="008F3A3B" w:rsidRDefault="008F3A3B" w:rsidP="008F3A3B">
            <w:pPr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Paid Amou</w:t>
            </w:r>
          </w:p>
        </w:tc>
        <w:tc>
          <w:tcPr>
            <w:tcW w:w="2376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9D08E"/>
          </w:tcPr>
          <w:p w14:paraId="45840599" w14:textId="77777777" w:rsidR="008F3A3B" w:rsidRDefault="008F3A3B" w:rsidP="008F3A3B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</w:t>
            </w:r>
            <w:proofErr w:type="spellEnd"/>
          </w:p>
        </w:tc>
        <w:tc>
          <w:tcPr>
            <w:tcW w:w="15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9D08E"/>
          </w:tcPr>
          <w:p w14:paraId="74D79891" w14:textId="1955261A" w:rsidR="008F3A3B" w:rsidRDefault="008F3A3B" w:rsidP="008F3A3B">
            <w:pPr>
              <w:ind w:right="40"/>
              <w:jc w:val="right"/>
            </w:pPr>
          </w:p>
        </w:tc>
      </w:tr>
      <w:tr w:rsidR="008F3A3B" w14:paraId="6ABBD5A8" w14:textId="77777777" w:rsidTr="008F3A3B">
        <w:trPr>
          <w:trHeight w:val="1332"/>
        </w:trPr>
        <w:tc>
          <w:tcPr>
            <w:tcW w:w="529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3C973" w14:textId="77777777" w:rsidR="008F3A3B" w:rsidRDefault="008F3A3B" w:rsidP="008F3A3B">
            <w:pPr>
              <w:spacing w:after="28"/>
              <w:ind w:left="33"/>
            </w:pPr>
            <w:r>
              <w:rPr>
                <w:rFonts w:ascii="Times New Roman" w:eastAsia="Times New Roman" w:hAnsi="Times New Roman" w:cs="Times New Roman"/>
                <w:sz w:val="20"/>
              </w:rPr>
              <w:t>Bank Details</w:t>
            </w:r>
          </w:p>
          <w:p w14:paraId="4514361D" w14:textId="77777777" w:rsidR="008F3A3B" w:rsidRDefault="008F3A3B" w:rsidP="008F3A3B">
            <w:pPr>
              <w:tabs>
                <w:tab w:val="center" w:pos="276"/>
                <w:tab w:val="center" w:pos="2795"/>
              </w:tabs>
              <w:spacing w:after="2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: Vasanthakumar Palanivel</w:t>
            </w:r>
          </w:p>
          <w:p w14:paraId="336CE1C2" w14:textId="77777777" w:rsidR="008F3A3B" w:rsidRDefault="008F3A3B" w:rsidP="008F3A3B">
            <w:pPr>
              <w:tabs>
                <w:tab w:val="center" w:pos="437"/>
                <w:tab w:val="center" w:pos="2334"/>
              </w:tabs>
              <w:spacing w:after="2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IFSC Code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: KVBL0001622</w:t>
            </w:r>
          </w:p>
          <w:p w14:paraId="731DA68A" w14:textId="77777777" w:rsidR="008F3A3B" w:rsidRDefault="008F3A3B" w:rsidP="008F3A3B">
            <w:pPr>
              <w:tabs>
                <w:tab w:val="center" w:pos="535"/>
                <w:tab w:val="center" w:pos="2590"/>
              </w:tabs>
              <w:spacing w:after="2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Account No.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: 1622155000097090</w:t>
            </w:r>
          </w:p>
          <w:p w14:paraId="538AFEE2" w14:textId="77777777" w:rsidR="008F3A3B" w:rsidRDefault="008F3A3B" w:rsidP="008F3A3B">
            <w:pPr>
              <w:tabs>
                <w:tab w:val="center" w:pos="234"/>
                <w:tab w:val="center" w:pos="24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Bank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: KVB, Rasipuram</w:t>
            </w:r>
          </w:p>
        </w:tc>
        <w:tc>
          <w:tcPr>
            <w:tcW w:w="9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1660FC98" w14:textId="2474A4C7" w:rsidR="008F3A3B" w:rsidRDefault="00E06199" w:rsidP="008F3A3B">
            <w:pPr>
              <w:spacing w:line="274" w:lineRule="auto"/>
              <w:ind w:left="35" w:right="-125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2423E2D" wp14:editId="0F518D75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67945</wp:posOffset>
                      </wp:positionV>
                      <wp:extent cx="2895600" cy="720090"/>
                      <wp:effectExtent l="0" t="0" r="0" b="3810"/>
                      <wp:wrapNone/>
                      <wp:docPr id="2994" name="Group 29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5600" cy="720090"/>
                                <a:chOff x="-1" y="0"/>
                                <a:chExt cx="2093171" cy="701040"/>
                              </a:xfrm>
                            </wpg:grpSpPr>
                            <wps:wsp>
                              <wps:cNvPr id="2069" name="Rectangle 2069"/>
                              <wps:cNvSpPr/>
                              <wps:spPr>
                                <a:xfrm>
                                  <a:off x="-1" y="295838"/>
                                  <a:ext cx="1236682" cy="1918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096D51" w14:textId="4B631264" w:rsidR="008F3A3B" w:rsidRDefault="00E06199">
                                    <w:r w:rsidRPr="00E06199">
                                      <w:t>vasanthakumar44551@oks</w:t>
                                    </w:r>
                                    <w:r>
                                      <w:t>bi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" name="Picture 14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1170" y="0"/>
                                  <a:ext cx="762000" cy="701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Picture 14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0298" y="507492"/>
                                  <a:ext cx="37490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8" name="Picture 14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4185" y="507492"/>
                                  <a:ext cx="306324" cy="160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Picture 15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3326" y="519289"/>
                                  <a:ext cx="259080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423E2D" id="Group 2994" o:spid="_x0000_s1026" style="position:absolute;left:0;text-align:left;margin-left:4.05pt;margin-top:5.35pt;width:228pt;height:56.7pt;z-index:251661312;mso-width-relative:margin;mso-height-relative:margin" coordorigin="" coordsize="20931,70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">
                      <v:rect id="Rectangle 2069" o:spid="_x0000_s1027" style="position:absolute;top:2958;width:12366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      <v:textbox inset="0,0,0,0">
                          <w:txbxContent>
                            <w:p w14:paraId="55096D51" w14:textId="4B631264" w:rsidR="008F3A3B" w:rsidRDefault="00E06199">
                              <w:r w:rsidRPr="00E06199">
                                <w:t>vasanthakumar44551@oks</w:t>
                              </w:r>
                              <w:r>
                                <w:t>bi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4" o:spid="_x0000_s1028" type="#_x0000_t75" style="position:absolute;left:13311;width:7620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">
                        <v:imagedata r:id="rId10" o:title=""/>
                      </v:shape>
                      <v:shape id="Picture 146" o:spid="_x0000_s1029" type="#_x0000_t75" style="position:absolute;left:9602;top:5074;width:3750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">
                        <v:imagedata r:id="rId11" o:title=""/>
                      </v:shape>
                      <v:shape id="Picture 148" o:spid="_x0000_s1030" type="#_x0000_t75" style="position:absolute;left:3741;top:5074;width:3064;height: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">
                        <v:imagedata r:id="rId12" o:title=""/>
                      </v:shape>
                      <v:shape id="Picture 150" o:spid="_x0000_s1031" type="#_x0000_t75" style="position:absolute;left:6933;top:5192;width:259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 w:rsidR="008F3A3B">
              <w:rPr>
                <w:rFonts w:ascii="Times New Roman" w:eastAsia="Times New Roman" w:hAnsi="Times New Roman" w:cs="Times New Roman"/>
                <w:sz w:val="20"/>
              </w:rPr>
              <w:t xml:space="preserve">Payment  </w:t>
            </w:r>
          </w:p>
          <w:p w14:paraId="33615911" w14:textId="18EE0C8D" w:rsidR="008F3A3B" w:rsidRDefault="00E06199" w:rsidP="008F3A3B">
            <w:pPr>
              <w:ind w:left="104"/>
            </w:pPr>
            <w:r>
              <w:t>UPI ID</w:t>
            </w:r>
          </w:p>
          <w:p w14:paraId="21C71A8D" w14:textId="32C575AD" w:rsidR="008F3A3B" w:rsidRDefault="00E06199" w:rsidP="008F3A3B">
            <w:pPr>
              <w:ind w:left="220" w:right="-1825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C4029A4" wp14:editId="3D6FD85C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208970</wp:posOffset>
                  </wp:positionV>
                  <wp:extent cx="441432" cy="228600"/>
                  <wp:effectExtent l="0" t="0" r="0" b="0"/>
                  <wp:wrapNone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32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98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0444D76A" w14:textId="0B78F3CA" w:rsidR="008F3A3B" w:rsidRDefault="008F3A3B" w:rsidP="008F3A3B">
            <w:pPr>
              <w:ind w:left="-122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QR Code</w:t>
            </w:r>
          </w:p>
          <w:p w14:paraId="4943B7F6" w14:textId="19961092" w:rsidR="00E06199" w:rsidRDefault="00E06199" w:rsidP="008F3A3B">
            <w:pPr>
              <w:ind w:left="-122"/>
            </w:pPr>
          </w:p>
          <w:p w14:paraId="6E526A10" w14:textId="3B9615E8" w:rsidR="00E06199" w:rsidRDefault="00E06199" w:rsidP="008F3A3B">
            <w:pPr>
              <w:ind w:left="-122"/>
            </w:pPr>
          </w:p>
        </w:tc>
      </w:tr>
      <w:tr w:rsidR="008F3A3B" w14:paraId="55A77E59" w14:textId="77777777" w:rsidTr="008F3A3B">
        <w:trPr>
          <w:trHeight w:val="1865"/>
        </w:trPr>
        <w:tc>
          <w:tcPr>
            <w:tcW w:w="624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072F6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  <w:spacing w:after="15"/>
            </w:pPr>
            <w:r w:rsidRPr="00E06199">
              <w:rPr>
                <w:rFonts w:ascii="Times New Roman" w:eastAsia="Times New Roman" w:hAnsi="Times New Roman" w:cs="Times New Roman"/>
                <w:sz w:val="20"/>
              </w:rPr>
              <w:t>Terms and Conditions:</w:t>
            </w:r>
          </w:p>
          <w:p w14:paraId="0347148C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  <w:spacing w:after="15"/>
            </w:pPr>
            <w:proofErr w:type="gramStart"/>
            <w:r w:rsidRPr="00E06199">
              <w:rPr>
                <w:rFonts w:ascii="Times New Roman" w:eastAsia="Times New Roman" w:hAnsi="Times New Roman" w:cs="Times New Roman"/>
                <w:sz w:val="20"/>
              </w:rPr>
              <w:t>Goods  once</w:t>
            </w:r>
            <w:proofErr w:type="gramEnd"/>
            <w:r w:rsidRPr="00E06199">
              <w:rPr>
                <w:rFonts w:ascii="Times New Roman" w:eastAsia="Times New Roman" w:hAnsi="Times New Roman" w:cs="Times New Roman"/>
                <w:sz w:val="20"/>
              </w:rPr>
              <w:t xml:space="preserve"> sold cannot be taken back or exchange.</w:t>
            </w:r>
          </w:p>
          <w:p w14:paraId="58EBF5C8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  <w:spacing w:after="15"/>
            </w:pPr>
            <w:r w:rsidRPr="00E06199">
              <w:rPr>
                <w:rFonts w:ascii="Times New Roman" w:eastAsia="Times New Roman" w:hAnsi="Times New Roman" w:cs="Times New Roman"/>
                <w:sz w:val="20"/>
              </w:rPr>
              <w:t>Invoice Once made cannot be Modified or Cancelled.</w:t>
            </w:r>
          </w:p>
          <w:p w14:paraId="6F40D8F7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  <w:spacing w:after="15"/>
            </w:pPr>
            <w:r w:rsidRPr="00E06199">
              <w:rPr>
                <w:rFonts w:ascii="Times New Roman" w:eastAsia="Times New Roman" w:hAnsi="Times New Roman" w:cs="Times New Roman"/>
                <w:sz w:val="20"/>
              </w:rPr>
              <w:t>Repairs/ Replacement subject to manufacture Policy.</w:t>
            </w:r>
          </w:p>
          <w:p w14:paraId="25D06E5F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  <w:spacing w:after="15"/>
            </w:pPr>
            <w:r w:rsidRPr="00E06199">
              <w:rPr>
                <w:rFonts w:ascii="Times New Roman" w:eastAsia="Times New Roman" w:hAnsi="Times New Roman" w:cs="Times New Roman"/>
                <w:sz w:val="20"/>
              </w:rPr>
              <w:t>Warranty void on product if Mishandled/ Burnt/ Physically.</w:t>
            </w:r>
          </w:p>
          <w:p w14:paraId="4827090E" w14:textId="77777777" w:rsidR="008F3A3B" w:rsidRDefault="008F3A3B" w:rsidP="00E06199">
            <w:pPr>
              <w:pStyle w:val="ListParagraph"/>
              <w:numPr>
                <w:ilvl w:val="0"/>
                <w:numId w:val="1"/>
              </w:numPr>
            </w:pPr>
            <w:r w:rsidRPr="00E06199">
              <w:rPr>
                <w:rFonts w:ascii="Times New Roman" w:eastAsia="Times New Roman" w:hAnsi="Times New Roman" w:cs="Times New Roman"/>
                <w:sz w:val="20"/>
              </w:rPr>
              <w:t>Credit period 2 Days only</w:t>
            </w:r>
          </w:p>
        </w:tc>
        <w:tc>
          <w:tcPr>
            <w:tcW w:w="389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93300F" w14:textId="4BA8FC83" w:rsidR="008F3A3B" w:rsidRDefault="008F3A3B" w:rsidP="008F3A3B">
            <w:pPr>
              <w:ind w:left="9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1BA7B5" wp14:editId="73FD947B">
                      <wp:extent cx="1210285" cy="890801"/>
                      <wp:effectExtent l="0" t="0" r="0" b="0"/>
                      <wp:docPr id="3036" name="Group 3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0285" cy="890801"/>
                                <a:chOff x="0" y="0"/>
                                <a:chExt cx="1210285" cy="890801"/>
                              </a:xfrm>
                            </wpg:grpSpPr>
                            <wps:wsp>
                              <wps:cNvPr id="104" name="Rectangle 104"/>
                              <wps:cNvSpPr/>
                              <wps:spPr>
                                <a:xfrm>
                                  <a:off x="214884" y="84002"/>
                                  <a:ext cx="1153984" cy="1730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305BA1" w14:textId="77777777" w:rsidR="008F3A3B" w:rsidRDefault="008F3A3B" w:rsidP="008F3A3B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0"/>
                                      </w:rPr>
                                      <w:t>For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9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0"/>
                                      </w:rPr>
                                      <w:t>VK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9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0"/>
                                      </w:rPr>
                                      <w:t>Info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9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93"/>
                                        <w:sz w:val="20"/>
                                      </w:rPr>
                                      <w:t>Tech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86868" y="760657"/>
                                  <a:ext cx="1494144" cy="1730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381DA3" w14:textId="77777777" w:rsidR="008F3A3B" w:rsidRPr="008F3A3B" w:rsidRDefault="008F3A3B" w:rsidP="00E06199">
                                    <w:pPr>
                                      <w:pStyle w:val="NoSpacing"/>
                                    </w:pPr>
                                    <w:r>
                                      <w:rPr>
                                        <w:w w:val="102"/>
                                      </w:rPr>
                                      <w:t>Authorized</w:t>
                                    </w:r>
                                    <w:r>
                                      <w:rPr>
                                        <w:spacing w:val="-6"/>
                                        <w:w w:val="10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02"/>
                                      </w:rPr>
                                      <w:t>Signature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412" y="0"/>
                                  <a:ext cx="873252" cy="841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960" y="207263"/>
                                  <a:ext cx="417576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" name="Picture 158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0604" y="280415"/>
                                  <a:ext cx="627888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0" name="Picture 16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48" y="353568"/>
                                  <a:ext cx="839724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2" name="Picture 16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6719"/>
                                  <a:ext cx="947928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" name="Picture 16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64" y="499871"/>
                                  <a:ext cx="947928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" name="Picture 166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244" y="573023"/>
                                  <a:ext cx="836676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" name="Picture 16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646175"/>
                                  <a:ext cx="626364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" name="Picture 17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0" y="719327"/>
                                  <a:ext cx="414528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BA7B5" id="Group 3036" o:spid="_x0000_s1032" style="width:95.3pt;height:70.15pt;mso-position-horizontal-relative:char;mso-position-vertical-relative:line" coordsize="12102,8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">
                      <v:rect id="Rectangle 104" o:spid="_x0000_s1033" style="position:absolute;left:2148;top:840;width:11540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    <v:textbox inset="0,0,0,0">
                          <w:txbxContent>
                            <w:p w14:paraId="56305BA1" w14:textId="77777777" w:rsidR="008F3A3B" w:rsidRDefault="008F3A3B" w:rsidP="008F3A3B">
                              <w:r>
                                <w:rPr>
                                  <w:rFonts w:ascii="Times New Roman" w:eastAsia="Times New Roman" w:hAnsi="Times New Roman" w:cs="Times New Roman"/>
                                  <w:w w:val="9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3"/>
                                  <w:sz w:val="20"/>
                                </w:rPr>
                                <w:t>VK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3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3"/>
                                  <w:sz w:val="20"/>
                                </w:rPr>
                                <w:t>Tech</w:t>
                              </w:r>
                            </w:p>
                          </w:txbxContent>
                        </v:textbox>
                      </v:rect>
                      <v:rect id="Rectangle 105" o:spid="_x0000_s1034" style="position:absolute;left:868;top:7606;width:14942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    <v:textbox inset="0,0,0,0">
                          <w:txbxContent>
                            <w:p w14:paraId="18381DA3" w14:textId="77777777" w:rsidR="008F3A3B" w:rsidRPr="008F3A3B" w:rsidRDefault="008F3A3B" w:rsidP="00E06199">
                              <w:pPr>
                                <w:pStyle w:val="NoSpacing"/>
                              </w:pPr>
                              <w:r>
                                <w:rPr>
                                  <w:w w:val="102"/>
                                </w:rPr>
                                <w:t>Authorized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Signature</w:t>
                              </w:r>
                            </w:p>
                          </w:txbxContent>
                        </v:textbox>
                      </v:rect>
                      <v:shape id="Picture 154" o:spid="_x0000_s1035" type="#_x0000_t75" style="position:absolute;left:2484;width:8732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">
                        <v:imagedata r:id="rId24" o:title=""/>
                      </v:shape>
                      <v:shape id="Picture 156" o:spid="_x0000_s1036" type="#_x0000_t75" style="position:absolute;left:4419;top:2072;width:4176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">
                        <v:imagedata r:id="rId25" o:title=""/>
                      </v:shape>
                      <v:shape id="Picture 158" o:spid="_x0000_s1037" type="#_x0000_t75" style="position:absolute;left:2606;top:2804;width:627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">
                        <v:imagedata r:id="rId26" o:title=""/>
                      </v:shape>
                      <v:shape id="Picture 160" o:spid="_x0000_s1038" type="#_x0000_t75" style="position:absolute;left:792;top:3535;width:8397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">
                        <v:imagedata r:id="rId27" o:title=""/>
                      </v:shape>
                      <v:shape id="Picture 162" o:spid="_x0000_s1039" type="#_x0000_t75" style="position:absolute;top:4267;width:9479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">
                        <v:imagedata r:id="rId28" o:title=""/>
                      </v:shape>
                      <v:shape id="Picture 164" o:spid="_x0000_s1040" type="#_x0000_t75" style="position:absolute;left:167;top:4998;width:9479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">
                        <v:imagedata r:id="rId29" o:title=""/>
                      </v:shape>
                      <v:shape id="Picture 166" o:spid="_x0000_s1041" type="#_x0000_t75" style="position:absolute;left:472;top:5730;width:8367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">
                        <v:imagedata r:id="rId30" o:title=""/>
                      </v:shape>
                      <v:shape id="Picture 168" o:spid="_x0000_s1042" type="#_x0000_t75" style="position:absolute;left:762;top:6461;width:6263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">
                        <v:imagedata r:id="rId31" o:title=""/>
                      </v:shape>
                      <v:shape id="Picture 170" o:spid="_x0000_s1043" type="#_x0000_t75" style="position:absolute;left:1066;top:7193;width:4146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">
                        <v:imagedata r:id="rId32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064DC54" w14:textId="77777777" w:rsidR="00862431" w:rsidRDefault="00862431">
      <w:pPr>
        <w:spacing w:after="0"/>
        <w:ind w:left="-1440" w:right="8035"/>
      </w:pPr>
    </w:p>
    <w:p w14:paraId="7F314F36" w14:textId="77777777" w:rsidR="00D04350" w:rsidRDefault="00D04350"/>
    <w:sectPr w:rsidR="00D04350">
      <w:pgSz w:w="12240" w:h="15840"/>
      <w:pgMar w:top="1093" w:right="1440" w:bottom="14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827"/>
    <w:multiLevelType w:val="hybridMultilevel"/>
    <w:tmpl w:val="6ABC3314"/>
    <w:lvl w:ilvl="0" w:tplc="40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 w16cid:durableId="97748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431"/>
    <w:rsid w:val="00061326"/>
    <w:rsid w:val="004D2595"/>
    <w:rsid w:val="00862431"/>
    <w:rsid w:val="008F3A3B"/>
    <w:rsid w:val="00984459"/>
    <w:rsid w:val="00C5504A"/>
    <w:rsid w:val="00D04350"/>
    <w:rsid w:val="00E06199"/>
    <w:rsid w:val="00FF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0F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06199"/>
    <w:pPr>
      <w:ind w:left="720"/>
      <w:contextualSpacing/>
    </w:pPr>
  </w:style>
  <w:style w:type="paragraph" w:styleId="NoSpacing">
    <w:name w:val="No Spacing"/>
    <w:uiPriority w:val="1"/>
    <w:qFormat/>
    <w:rsid w:val="00E06199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ETS System Bill</Template>
  <TotalTime>23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Bill Book.xlsm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Book.xlsm</dc:title>
  <dc:subject/>
  <dc:creator>sanjai G</dc:creator>
  <cp:keywords/>
  <cp:lastModifiedBy>sanjai G</cp:lastModifiedBy>
  <cp:revision>2</cp:revision>
  <dcterms:created xsi:type="dcterms:W3CDTF">2026-02-05T17:22:00Z</dcterms:created>
  <dcterms:modified xsi:type="dcterms:W3CDTF">2026-02-05T17:22:00Z</dcterms:modified>
</cp:coreProperties>
</file>